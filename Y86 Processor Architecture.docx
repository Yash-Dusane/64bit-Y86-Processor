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089BA0DB" w14:textId="77777777" w:rsidTr="00FB65B8">
        <w:tc>
          <w:tcPr>
            <w:tcW w:w="5395" w:type="dxa"/>
          </w:tcPr>
          <w:p w14:paraId="292D2FF3" w14:textId="77777777" w:rsidR="00A81248" w:rsidRPr="003A798E" w:rsidRDefault="00A81248" w:rsidP="00A81248">
            <w:pPr>
              <w:pStyle w:val="GraphicAnchor"/>
            </w:pPr>
          </w:p>
        </w:tc>
        <w:tc>
          <w:tcPr>
            <w:tcW w:w="5395" w:type="dxa"/>
          </w:tcPr>
          <w:p w14:paraId="4595383F" w14:textId="77777777" w:rsidR="00A81248" w:rsidRPr="003A798E" w:rsidRDefault="00A81248" w:rsidP="00A81248">
            <w:pPr>
              <w:pStyle w:val="GraphicAnchor"/>
            </w:pPr>
          </w:p>
        </w:tc>
      </w:tr>
      <w:tr w:rsidR="00A81248" w:rsidRPr="003A798E" w14:paraId="1D32E42B" w14:textId="77777777" w:rsidTr="00FB65B8">
        <w:trPr>
          <w:trHeight w:val="2719"/>
        </w:trPr>
        <w:tc>
          <w:tcPr>
            <w:tcW w:w="5395" w:type="dxa"/>
          </w:tcPr>
          <w:p w14:paraId="39A7F26F" w14:textId="77777777" w:rsidR="000B4AB5" w:rsidRDefault="000B4AB5" w:rsidP="000B4AB5">
            <w:pPr>
              <w:pStyle w:val="Heading1"/>
              <w:rPr>
                <w:sz w:val="56"/>
                <w:szCs w:val="24"/>
              </w:rPr>
            </w:pPr>
            <w:r w:rsidRPr="000B4AB5">
              <w:rPr>
                <w:sz w:val="56"/>
                <w:szCs w:val="24"/>
              </w:rPr>
              <w:t>Y86</w:t>
            </w:r>
            <w:r>
              <w:rPr>
                <w:sz w:val="56"/>
                <w:szCs w:val="24"/>
              </w:rPr>
              <w:t xml:space="preserve"> </w:t>
            </w:r>
            <w:r w:rsidRPr="000B4AB5">
              <w:rPr>
                <w:sz w:val="56"/>
                <w:szCs w:val="24"/>
              </w:rPr>
              <w:t>Processor</w:t>
            </w:r>
            <w:r>
              <w:rPr>
                <w:sz w:val="56"/>
                <w:szCs w:val="24"/>
              </w:rPr>
              <w:t xml:space="preserve"> Architecture</w:t>
            </w:r>
          </w:p>
          <w:p w14:paraId="4C8DACEB" w14:textId="77777777" w:rsidR="000B4AB5" w:rsidRPr="000B4AB5" w:rsidRDefault="000B4AB5" w:rsidP="000B4AB5"/>
          <w:p w14:paraId="5576AE79" w14:textId="045268B9" w:rsidR="000B4AB5" w:rsidRPr="000B4AB5" w:rsidRDefault="000B4AB5" w:rsidP="000B4AB5">
            <w:pPr>
              <w:jc w:val="center"/>
            </w:pPr>
            <w:r>
              <w:t>Verilog Implementation</w:t>
            </w:r>
          </w:p>
        </w:tc>
        <w:tc>
          <w:tcPr>
            <w:tcW w:w="5395" w:type="dxa"/>
          </w:tcPr>
          <w:p w14:paraId="45104BA5" w14:textId="77777777" w:rsidR="00A81248" w:rsidRPr="003A798E" w:rsidRDefault="00A81248"/>
        </w:tc>
      </w:tr>
      <w:tr w:rsidR="00A81248" w:rsidRPr="003A798E" w14:paraId="34D8488D" w14:textId="77777777" w:rsidTr="00FB65B8">
        <w:trPr>
          <w:trHeight w:val="8059"/>
        </w:trPr>
        <w:tc>
          <w:tcPr>
            <w:tcW w:w="5395" w:type="dxa"/>
          </w:tcPr>
          <w:p w14:paraId="4467F653" w14:textId="77777777" w:rsidR="00A81248" w:rsidRPr="003A798E" w:rsidRDefault="00A81248"/>
        </w:tc>
        <w:tc>
          <w:tcPr>
            <w:tcW w:w="5395" w:type="dxa"/>
          </w:tcPr>
          <w:p w14:paraId="6361AA89" w14:textId="77777777" w:rsidR="00A81248" w:rsidRPr="003A798E" w:rsidRDefault="00A81248"/>
        </w:tc>
      </w:tr>
      <w:tr w:rsidR="00A81248" w:rsidRPr="003A798E" w14:paraId="605BE5F8" w14:textId="77777777" w:rsidTr="00FB65B8">
        <w:trPr>
          <w:trHeight w:val="1299"/>
        </w:trPr>
        <w:tc>
          <w:tcPr>
            <w:tcW w:w="5395" w:type="dxa"/>
          </w:tcPr>
          <w:p w14:paraId="68640995" w14:textId="77777777" w:rsidR="00A81248" w:rsidRPr="003A798E" w:rsidRDefault="00A81248"/>
        </w:tc>
        <w:tc>
          <w:tcPr>
            <w:tcW w:w="5395" w:type="dxa"/>
          </w:tcPr>
          <w:p w14:paraId="60D09A74" w14:textId="6393E098" w:rsidR="00A81248" w:rsidRPr="000B4AB5" w:rsidRDefault="000B4AB5" w:rsidP="00A81248">
            <w:pPr>
              <w:pStyle w:val="Heading2"/>
              <w:rPr>
                <w:sz w:val="32"/>
                <w:szCs w:val="20"/>
              </w:rPr>
            </w:pPr>
            <w:r w:rsidRPr="000B4AB5">
              <w:rPr>
                <w:sz w:val="32"/>
                <w:szCs w:val="20"/>
              </w:rPr>
              <w:t>PROJECT</w:t>
            </w:r>
          </w:p>
          <w:p w14:paraId="26142319" w14:textId="77777777" w:rsidR="00A81248" w:rsidRPr="000B4AB5" w:rsidRDefault="000B4AB5" w:rsidP="00C66528">
            <w:pPr>
              <w:pStyle w:val="Heading2"/>
              <w:rPr>
                <w:sz w:val="28"/>
                <w:szCs w:val="18"/>
              </w:rPr>
            </w:pPr>
            <w:r w:rsidRPr="000B4AB5">
              <w:rPr>
                <w:sz w:val="28"/>
                <w:szCs w:val="18"/>
              </w:rPr>
              <w:t>Introduction to Processor Architecture</w:t>
            </w:r>
          </w:p>
          <w:p w14:paraId="3DC2419C" w14:textId="2184EF6B" w:rsidR="000B4AB5" w:rsidRPr="000B4AB5" w:rsidRDefault="000B4AB5" w:rsidP="000B4AB5"/>
        </w:tc>
      </w:tr>
      <w:tr w:rsidR="00A81248" w:rsidRPr="003A798E" w14:paraId="382753DD" w14:textId="77777777" w:rsidTr="00FB65B8">
        <w:trPr>
          <w:trHeight w:val="1402"/>
        </w:trPr>
        <w:tc>
          <w:tcPr>
            <w:tcW w:w="5395" w:type="dxa"/>
          </w:tcPr>
          <w:p w14:paraId="4092554D" w14:textId="77777777" w:rsidR="00A81248" w:rsidRPr="003A798E" w:rsidRDefault="00A81248"/>
        </w:tc>
        <w:tc>
          <w:tcPr>
            <w:tcW w:w="5395" w:type="dxa"/>
          </w:tcPr>
          <w:p w14:paraId="2802F1F7" w14:textId="14094E53" w:rsidR="000B4AB5" w:rsidRPr="000B4AB5" w:rsidRDefault="000B4AB5" w:rsidP="000B4AB5">
            <w:pPr>
              <w:pStyle w:val="Heading2"/>
              <w:rPr>
                <w:b/>
                <w:bCs/>
                <w:sz w:val="32"/>
                <w:szCs w:val="20"/>
              </w:rPr>
            </w:pPr>
            <w:r w:rsidRPr="000B4AB5">
              <w:rPr>
                <w:b/>
                <w:bCs/>
                <w:sz w:val="32"/>
                <w:szCs w:val="20"/>
              </w:rPr>
              <w:t>Team Members:</w:t>
            </w:r>
          </w:p>
          <w:p w14:paraId="48DF4EA1" w14:textId="1C204F57" w:rsidR="00A81248" w:rsidRPr="000B4AB5" w:rsidRDefault="000B4AB5" w:rsidP="00A81248">
            <w:pPr>
              <w:pStyle w:val="Heading2"/>
              <w:rPr>
                <w:sz w:val="32"/>
                <w:szCs w:val="20"/>
              </w:rPr>
            </w:pPr>
            <w:r w:rsidRPr="000B4AB5">
              <w:rPr>
                <w:sz w:val="32"/>
                <w:szCs w:val="20"/>
              </w:rPr>
              <w:t>Aryaman Mahajan (2022102034)</w:t>
            </w:r>
            <w:r w:rsidR="00C66528" w:rsidRPr="000B4AB5">
              <w:rPr>
                <w:sz w:val="32"/>
                <w:szCs w:val="20"/>
              </w:rPr>
              <w:t xml:space="preserve"> </w:t>
            </w:r>
          </w:p>
          <w:p w14:paraId="39D8404B" w14:textId="7AABAC6B" w:rsidR="000B4AB5" w:rsidRPr="000B4AB5" w:rsidRDefault="000B4AB5" w:rsidP="000B4AB5">
            <w:pPr>
              <w:pStyle w:val="Heading2"/>
              <w:rPr>
                <w:sz w:val="32"/>
                <w:szCs w:val="20"/>
              </w:rPr>
            </w:pPr>
            <w:r w:rsidRPr="000B4AB5">
              <w:rPr>
                <w:sz w:val="32"/>
                <w:szCs w:val="20"/>
              </w:rPr>
              <w:t>Yash Nitin Dusane (2022102078)</w:t>
            </w:r>
          </w:p>
        </w:tc>
      </w:tr>
    </w:tbl>
    <w:p w14:paraId="57C91E39" w14:textId="72C28D9B" w:rsidR="000C4ED1" w:rsidRDefault="006F508F">
      <w:r w:rsidRPr="003A798E">
        <w:rPr>
          <w:noProof/>
          <w:lang w:eastAsia="en-AU"/>
        </w:rPr>
        <mc:AlternateContent>
          <mc:Choice Requires="wpg">
            <w:drawing>
              <wp:anchor distT="0" distB="0" distL="114300" distR="114300" simplePos="0" relativeHeight="251659264" behindDoc="1" locked="0" layoutInCell="1" allowOverlap="1" wp14:anchorId="3690CF70" wp14:editId="6C72D30D">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5353DFBE"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r w:rsidR="000B4AB5">
        <w:t>.</w:t>
      </w:r>
    </w:p>
    <w:p w14:paraId="2FC2478C" w14:textId="67A952FD" w:rsidR="000B4AB5" w:rsidRDefault="000B4AB5" w:rsidP="000B4AB5">
      <w:pPr>
        <w:pStyle w:val="Heading2"/>
      </w:pPr>
      <w:r>
        <w:lastRenderedPageBreak/>
        <w:t>Introduction</w:t>
      </w:r>
    </w:p>
    <w:p w14:paraId="1DD8F8F2" w14:textId="77777777" w:rsidR="000B4AB5" w:rsidRDefault="000B4AB5" w:rsidP="000B4AB5"/>
    <w:p w14:paraId="66756756" w14:textId="54685263" w:rsidR="000B4AB5" w:rsidRDefault="000B4AB5" w:rsidP="000B4AB5">
      <w:r>
        <w:t>The Y86 Processor is being implemented in 2 ways:</w:t>
      </w:r>
    </w:p>
    <w:p w14:paraId="16FCBA21" w14:textId="0524F50D" w:rsidR="000B4AB5" w:rsidRDefault="000B4AB5" w:rsidP="000B4AB5">
      <w:pPr>
        <w:pStyle w:val="ListParagraph"/>
        <w:numPr>
          <w:ilvl w:val="0"/>
          <w:numId w:val="1"/>
        </w:numPr>
      </w:pPr>
      <w:r>
        <w:t>Sequential</w:t>
      </w:r>
    </w:p>
    <w:p w14:paraId="56747F37" w14:textId="32E58CAC" w:rsidR="000B4AB5" w:rsidRDefault="000B4AB5" w:rsidP="000B4AB5">
      <w:pPr>
        <w:pStyle w:val="ListParagraph"/>
        <w:numPr>
          <w:ilvl w:val="0"/>
          <w:numId w:val="1"/>
        </w:numPr>
      </w:pPr>
      <w:r>
        <w:t>Pipeline</w:t>
      </w:r>
    </w:p>
    <w:p w14:paraId="5527DF62" w14:textId="77777777" w:rsidR="00FB0912" w:rsidRDefault="00FB0912" w:rsidP="00FB0912">
      <w:pPr>
        <w:pStyle w:val="ListParagraph"/>
      </w:pPr>
    </w:p>
    <w:p w14:paraId="37853B4D" w14:textId="77777777" w:rsidR="00FB0912" w:rsidRDefault="00FB0912" w:rsidP="00FB0912">
      <w:pPr>
        <w:pStyle w:val="ListParagraph"/>
      </w:pPr>
    </w:p>
    <w:p w14:paraId="36C2643D" w14:textId="77777777" w:rsidR="000B4AB5" w:rsidRDefault="000B4AB5" w:rsidP="000B4AB5"/>
    <w:p w14:paraId="514B64D6" w14:textId="77777777" w:rsidR="000B4AB5" w:rsidRDefault="000B4AB5" w:rsidP="000B4AB5"/>
    <w:p w14:paraId="44165F2D" w14:textId="31357A0D" w:rsidR="00FB0912" w:rsidRDefault="00FB0912" w:rsidP="000B4AB5">
      <w:r w:rsidRPr="00FB0912">
        <w:rPr>
          <w:noProof/>
        </w:rPr>
        <w:drawing>
          <wp:inline distT="0" distB="0" distL="0" distR="0" wp14:anchorId="6B9800AA" wp14:editId="5F67EFEC">
            <wp:extent cx="6858000" cy="2849880"/>
            <wp:effectExtent l="0" t="0" r="0" b="7620"/>
            <wp:docPr id="1630464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64449" name="Picture 1" descr="A screenshot of a computer&#10;&#10;Description automatically generated"/>
                    <pic:cNvPicPr/>
                  </pic:nvPicPr>
                  <pic:blipFill>
                    <a:blip r:embed="rId7"/>
                    <a:stretch>
                      <a:fillRect/>
                    </a:stretch>
                  </pic:blipFill>
                  <pic:spPr>
                    <a:xfrm>
                      <a:off x="0" y="0"/>
                      <a:ext cx="6858000" cy="2849880"/>
                    </a:xfrm>
                    <a:prstGeom prst="rect">
                      <a:avLst/>
                    </a:prstGeom>
                  </pic:spPr>
                </pic:pic>
              </a:graphicData>
            </a:graphic>
          </wp:inline>
        </w:drawing>
      </w:r>
    </w:p>
    <w:p w14:paraId="189C5E0D" w14:textId="77777777" w:rsidR="00FB0912" w:rsidRDefault="00FB0912" w:rsidP="000B4AB5"/>
    <w:p w14:paraId="04DA13D0" w14:textId="77777777" w:rsidR="00FB0912" w:rsidRDefault="00FB0912" w:rsidP="000B4AB5"/>
    <w:p w14:paraId="77DFB03E" w14:textId="77777777" w:rsidR="00FB0912" w:rsidRDefault="00FB0912" w:rsidP="000B4AB5"/>
    <w:p w14:paraId="1AD38C9C" w14:textId="77777777" w:rsidR="00FB0912" w:rsidRDefault="00FB0912" w:rsidP="000B4AB5">
      <w:r>
        <w:t>As a first step in designing a processor, we present a functionally correct, but somewhat impractical, Y86 processor based on sequential operation. This processor executes a complete Y86 instruction on every clock cycle. The clock must run slowly enough to allow an entire series of actions to complete within one cycle. Such a processor could be implemented, but its performance would be well below what could be achieved for this much hardware.</w:t>
      </w:r>
    </w:p>
    <w:p w14:paraId="0801AC4B" w14:textId="77777777" w:rsidR="00FB0912" w:rsidRDefault="00FB0912" w:rsidP="000B4AB5"/>
    <w:p w14:paraId="09CA93E9" w14:textId="40C606DA" w:rsidR="00FB0912" w:rsidRDefault="00FB0912" w:rsidP="000B4AB5">
      <w:r>
        <w:t xml:space="preserve"> With the sequential design as a basis, we then apply a series of transformations to create a pipelined processor. This processor breaks the execution of each instruction into five steps, each of which is handled by a separate section or stage of the hardware. Instructions progress through the stages of the pipeline, with one instruction entering the pipeline on each clock cycle. As a result, the processor can be executing the different steps of up to five instructions simultaneously. Making this processor preserve the sequential behavior of the Y86 ISA requires handling a variety of hazard conditions, where the location or operands of one instruction depend on those of other instructions that are still in the pipeline.</w:t>
      </w:r>
    </w:p>
    <w:p w14:paraId="5C4D89C7" w14:textId="77777777" w:rsidR="00FB0912" w:rsidRDefault="00FB0912" w:rsidP="000B4AB5"/>
    <w:p w14:paraId="41D460D6" w14:textId="77777777" w:rsidR="00FB0912" w:rsidRDefault="00FB0912" w:rsidP="000B4AB5"/>
    <w:p w14:paraId="3FD64639" w14:textId="1A50D911" w:rsidR="00FB0912" w:rsidRDefault="00FB0912">
      <w:r>
        <w:br w:type="page"/>
      </w:r>
    </w:p>
    <w:p w14:paraId="2AA42B48" w14:textId="00682B18" w:rsidR="00FB0912" w:rsidRDefault="00FB0912" w:rsidP="00FB0912">
      <w:pPr>
        <w:pStyle w:val="Heading2"/>
      </w:pPr>
      <w:r>
        <w:lastRenderedPageBreak/>
        <w:t>Sequential Implementation</w:t>
      </w:r>
    </w:p>
    <w:p w14:paraId="29101781" w14:textId="77777777" w:rsidR="00FB0912" w:rsidRDefault="00FB0912" w:rsidP="00FB0912"/>
    <w:p w14:paraId="01C2CD2A" w14:textId="77777777" w:rsidR="00FB0912" w:rsidRDefault="00FB0912" w:rsidP="00FB0912"/>
    <w:p w14:paraId="69F80E7E" w14:textId="452E54BE" w:rsidR="00FB0912" w:rsidRDefault="00FB0912" w:rsidP="00FB0912">
      <w:r w:rsidRPr="00FB0912">
        <w:rPr>
          <w:noProof/>
        </w:rPr>
        <w:drawing>
          <wp:inline distT="0" distB="0" distL="0" distR="0" wp14:anchorId="1D75DB49" wp14:editId="202D46E6">
            <wp:extent cx="6858000" cy="1352550"/>
            <wp:effectExtent l="0" t="0" r="0" b="0"/>
            <wp:docPr id="1552725182" name="Picture 1" descr="A blu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25182" name="Picture 1" descr="A blue rectangle with black lines&#10;&#10;Description automatically generated"/>
                    <pic:cNvPicPr/>
                  </pic:nvPicPr>
                  <pic:blipFill>
                    <a:blip r:embed="rId8"/>
                    <a:stretch>
                      <a:fillRect/>
                    </a:stretch>
                  </pic:blipFill>
                  <pic:spPr>
                    <a:xfrm>
                      <a:off x="0" y="0"/>
                      <a:ext cx="6858000" cy="1352550"/>
                    </a:xfrm>
                    <a:prstGeom prst="rect">
                      <a:avLst/>
                    </a:prstGeom>
                  </pic:spPr>
                </pic:pic>
              </a:graphicData>
            </a:graphic>
          </wp:inline>
        </w:drawing>
      </w:r>
    </w:p>
    <w:p w14:paraId="673B1916" w14:textId="77777777" w:rsidR="00FB0912" w:rsidRDefault="00FB0912" w:rsidP="00FB0912"/>
    <w:p w14:paraId="2FF16AA6" w14:textId="537D88C7" w:rsidR="00FB0912" w:rsidRDefault="00FB0912" w:rsidP="00FB0912">
      <w:r>
        <w:t>Sequential Implementation has a simple basis of one instruction at a time.</w:t>
      </w:r>
    </w:p>
    <w:p w14:paraId="04681321" w14:textId="77777777" w:rsidR="00FB0912" w:rsidRDefault="00FB0912" w:rsidP="00FB0912"/>
    <w:p w14:paraId="05B85A72" w14:textId="6BDFE6F7" w:rsidR="00FB0912" w:rsidRDefault="00FB0912" w:rsidP="00FB0912">
      <w:r>
        <w:t xml:space="preserve">It comprises of 6 stages, which are made common for all instructions. </w:t>
      </w:r>
      <w:proofErr w:type="gramStart"/>
      <w:r>
        <w:t>So</w:t>
      </w:r>
      <w:proofErr w:type="gramEnd"/>
      <w:r>
        <w:t xml:space="preserve"> each instruction has divided sub instructions for each stage.</w:t>
      </w:r>
    </w:p>
    <w:p w14:paraId="015EDB79" w14:textId="77777777" w:rsidR="00FB0912" w:rsidRDefault="00FB0912" w:rsidP="00FB0912"/>
    <w:p w14:paraId="09656482" w14:textId="77777777" w:rsidR="00FB0912" w:rsidRDefault="00FB0912" w:rsidP="00FB0912"/>
    <w:p w14:paraId="16569B65" w14:textId="77777777" w:rsidR="00FB0912" w:rsidRDefault="00FB0912" w:rsidP="00FB0912"/>
    <w:p w14:paraId="5D77423F" w14:textId="5BB6FB1D" w:rsidR="00401DCE" w:rsidRDefault="00401DCE" w:rsidP="00FB0912">
      <w:r w:rsidRPr="00401DCE">
        <w:rPr>
          <w:noProof/>
        </w:rPr>
        <w:drawing>
          <wp:inline distT="0" distB="0" distL="0" distR="0" wp14:anchorId="15CC6653" wp14:editId="550E07D5">
            <wp:extent cx="6244563" cy="3238500"/>
            <wp:effectExtent l="0" t="0" r="4445" b="0"/>
            <wp:docPr id="200646459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64593" name="Picture 1" descr="A computer screen shot of a computer program&#10;&#10;Description automatically generated"/>
                    <pic:cNvPicPr/>
                  </pic:nvPicPr>
                  <pic:blipFill>
                    <a:blip r:embed="rId9"/>
                    <a:stretch>
                      <a:fillRect/>
                    </a:stretch>
                  </pic:blipFill>
                  <pic:spPr>
                    <a:xfrm>
                      <a:off x="0" y="0"/>
                      <a:ext cx="6247930" cy="3240246"/>
                    </a:xfrm>
                    <a:prstGeom prst="rect">
                      <a:avLst/>
                    </a:prstGeom>
                  </pic:spPr>
                </pic:pic>
              </a:graphicData>
            </a:graphic>
          </wp:inline>
        </w:drawing>
      </w:r>
    </w:p>
    <w:p w14:paraId="7C9CDC50" w14:textId="77777777" w:rsidR="00401DCE" w:rsidRDefault="00401DCE" w:rsidP="00FB0912"/>
    <w:p w14:paraId="71E90BE6" w14:textId="77777777" w:rsidR="00401DCE" w:rsidRDefault="00401DCE" w:rsidP="00FB0912"/>
    <w:p w14:paraId="37B7F2FB" w14:textId="26F1690B" w:rsidR="00401DCE" w:rsidRDefault="00401DCE">
      <w:r>
        <w:br w:type="page"/>
      </w:r>
    </w:p>
    <w:p w14:paraId="16578704" w14:textId="2CB26522" w:rsidR="00401DCE" w:rsidRDefault="00401DCE" w:rsidP="00401DCE">
      <w:pPr>
        <w:pStyle w:val="Heading2"/>
      </w:pPr>
      <w:r>
        <w:lastRenderedPageBreak/>
        <w:t>Fetch Stage:</w:t>
      </w:r>
    </w:p>
    <w:p w14:paraId="4219011F" w14:textId="77777777" w:rsidR="00401DCE" w:rsidRDefault="00401DCE" w:rsidP="00401DCE"/>
    <w:p w14:paraId="78851FF7" w14:textId="77777777" w:rsidR="00401DCE" w:rsidRPr="00401DCE" w:rsidRDefault="00401DCE" w:rsidP="00401DCE">
      <w:pPr>
        <w:numPr>
          <w:ilvl w:val="0"/>
          <w:numId w:val="2"/>
        </w:numPr>
        <w:rPr>
          <w:lang w:val="en-IN"/>
        </w:rPr>
      </w:pPr>
      <w:r w:rsidRPr="00401DCE">
        <w:rPr>
          <w:lang w:val="en-IN"/>
        </w:rPr>
        <w:t xml:space="preserve">Reads bytes of an instruction from memory using the PC value as address </w:t>
      </w:r>
      <w:r w:rsidRPr="00401DCE">
        <w:rPr>
          <w:lang w:val="en-IN"/>
        </w:rPr>
        <w:sym w:font="Wingdings" w:char="F0E0"/>
      </w:r>
      <w:r w:rsidRPr="00401DCE">
        <w:rPr>
          <w:lang w:val="en-IN"/>
        </w:rPr>
        <w:t xml:space="preserve"> Extracts the two 4-bit portions of instruction specifier byte referred to as </w:t>
      </w:r>
      <w:proofErr w:type="spellStart"/>
      <w:r w:rsidRPr="00401DCE">
        <w:rPr>
          <w:b/>
          <w:bCs/>
          <w:lang w:val="en-IN"/>
        </w:rPr>
        <w:t>icode</w:t>
      </w:r>
      <w:proofErr w:type="spellEnd"/>
      <w:r w:rsidRPr="00401DCE">
        <w:rPr>
          <w:lang w:val="en-IN"/>
        </w:rPr>
        <w:t xml:space="preserve"> and </w:t>
      </w:r>
      <w:proofErr w:type="spellStart"/>
      <w:proofErr w:type="gramStart"/>
      <w:r w:rsidRPr="00401DCE">
        <w:rPr>
          <w:b/>
          <w:bCs/>
          <w:lang w:val="en-IN"/>
        </w:rPr>
        <w:t>ifun</w:t>
      </w:r>
      <w:proofErr w:type="spellEnd"/>
      <w:proofErr w:type="gramEnd"/>
    </w:p>
    <w:p w14:paraId="26284044" w14:textId="77777777" w:rsidR="00401DCE" w:rsidRPr="00401DCE" w:rsidRDefault="00401DCE" w:rsidP="00401DCE">
      <w:pPr>
        <w:numPr>
          <w:ilvl w:val="0"/>
          <w:numId w:val="2"/>
        </w:numPr>
        <w:rPr>
          <w:lang w:val="en-IN"/>
        </w:rPr>
      </w:pPr>
      <w:r w:rsidRPr="00401DCE">
        <w:rPr>
          <w:b/>
          <w:bCs/>
          <w:lang w:val="en-IN"/>
        </w:rPr>
        <w:t xml:space="preserve"> </w:t>
      </w:r>
      <w:r w:rsidRPr="00401DCE">
        <w:rPr>
          <w:lang w:val="en-IN"/>
        </w:rPr>
        <w:t xml:space="preserve">Possibly fetches the register specifier byte giving one or both of the register operand specifiers </w:t>
      </w:r>
      <w:proofErr w:type="spellStart"/>
      <w:r w:rsidRPr="00401DCE">
        <w:rPr>
          <w:lang w:val="en-IN"/>
        </w:rPr>
        <w:t>rA</w:t>
      </w:r>
      <w:proofErr w:type="spellEnd"/>
      <w:r w:rsidRPr="00401DCE">
        <w:rPr>
          <w:lang w:val="en-IN"/>
        </w:rPr>
        <w:t xml:space="preserve"> and </w:t>
      </w:r>
      <w:proofErr w:type="spellStart"/>
      <w:proofErr w:type="gramStart"/>
      <w:r w:rsidRPr="00401DCE">
        <w:rPr>
          <w:lang w:val="en-IN"/>
        </w:rPr>
        <w:t>rB</w:t>
      </w:r>
      <w:proofErr w:type="spellEnd"/>
      <w:proofErr w:type="gramEnd"/>
    </w:p>
    <w:p w14:paraId="71363C27" w14:textId="4B38C93B" w:rsidR="00401DCE" w:rsidRPr="00401DCE" w:rsidRDefault="00401DCE" w:rsidP="00401DCE">
      <w:pPr>
        <w:numPr>
          <w:ilvl w:val="0"/>
          <w:numId w:val="2"/>
        </w:numPr>
        <w:rPr>
          <w:lang w:val="en-IN"/>
        </w:rPr>
      </w:pPr>
      <w:r w:rsidRPr="00401DCE">
        <w:rPr>
          <w:b/>
          <w:bCs/>
          <w:lang w:val="en-IN"/>
        </w:rPr>
        <w:t xml:space="preserve"> </w:t>
      </w:r>
      <w:r w:rsidRPr="00401DCE">
        <w:rPr>
          <w:lang w:val="en-IN"/>
        </w:rPr>
        <w:t xml:space="preserve">Also possibly fetches an 8-byte constant word </w:t>
      </w:r>
      <w:proofErr w:type="spellStart"/>
      <w:r w:rsidRPr="00401DCE">
        <w:rPr>
          <w:lang w:val="en-IN"/>
        </w:rPr>
        <w:t>valC</w:t>
      </w:r>
      <w:proofErr w:type="spellEnd"/>
      <w:r w:rsidRPr="00401DCE">
        <w:rPr>
          <w:lang w:val="en-IN"/>
        </w:rPr>
        <w:t xml:space="preserve"> </w:t>
      </w:r>
      <w:r w:rsidRPr="00401DCE">
        <w:rPr>
          <w:lang w:val="en-IN"/>
        </w:rPr>
        <w:sym w:font="Wingdings" w:char="F0E0"/>
      </w:r>
      <w:r w:rsidRPr="00401DCE">
        <w:rPr>
          <w:lang w:val="en-IN"/>
        </w:rPr>
        <w:t xml:space="preserve"> Computes </w:t>
      </w:r>
      <w:proofErr w:type="spellStart"/>
      <w:r w:rsidRPr="00401DCE">
        <w:rPr>
          <w:lang w:val="en-IN"/>
        </w:rPr>
        <w:t>valP</w:t>
      </w:r>
      <w:proofErr w:type="spellEnd"/>
      <w:r w:rsidRPr="00401DCE">
        <w:rPr>
          <w:lang w:val="en-IN"/>
        </w:rPr>
        <w:t xml:space="preserve"> as the address of the next instruction in the sequence, i.e. </w:t>
      </w:r>
      <w:proofErr w:type="spellStart"/>
      <w:r w:rsidRPr="00401DCE">
        <w:rPr>
          <w:lang w:val="en-IN"/>
        </w:rPr>
        <w:t>valP</w:t>
      </w:r>
      <w:proofErr w:type="spellEnd"/>
      <w:r w:rsidRPr="00401DCE">
        <w:rPr>
          <w:lang w:val="en-IN"/>
        </w:rPr>
        <w:t xml:space="preserve"> = PC + length of fetched instruction</w:t>
      </w:r>
    </w:p>
    <w:p w14:paraId="20EA228C" w14:textId="77777777" w:rsidR="00401DCE" w:rsidRDefault="00401DCE" w:rsidP="00401DCE"/>
    <w:p w14:paraId="7A0480ED" w14:textId="77777777" w:rsidR="00401DCE" w:rsidRDefault="00401DCE" w:rsidP="00401DCE"/>
    <w:p w14:paraId="4BCF5862" w14:textId="18E360A4" w:rsidR="00401DCE" w:rsidRDefault="00401DCE" w:rsidP="00401DCE">
      <w:r w:rsidRPr="00401DCE">
        <w:rPr>
          <w:noProof/>
        </w:rPr>
        <w:drawing>
          <wp:inline distT="0" distB="0" distL="0" distR="0" wp14:anchorId="65FF3776" wp14:editId="2E7F9A84">
            <wp:extent cx="6858000" cy="1454150"/>
            <wp:effectExtent l="0" t="0" r="0" b="0"/>
            <wp:docPr id="90130821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08215" name="Picture 1" descr="A screenshot of a video game&#10;&#10;Description automatically generated"/>
                    <pic:cNvPicPr/>
                  </pic:nvPicPr>
                  <pic:blipFill>
                    <a:blip r:embed="rId10"/>
                    <a:stretch>
                      <a:fillRect/>
                    </a:stretch>
                  </pic:blipFill>
                  <pic:spPr>
                    <a:xfrm>
                      <a:off x="0" y="0"/>
                      <a:ext cx="6858000" cy="1454150"/>
                    </a:xfrm>
                    <a:prstGeom prst="rect">
                      <a:avLst/>
                    </a:prstGeom>
                  </pic:spPr>
                </pic:pic>
              </a:graphicData>
            </a:graphic>
          </wp:inline>
        </w:drawing>
      </w:r>
    </w:p>
    <w:p w14:paraId="681323D8" w14:textId="77777777" w:rsidR="00401DCE" w:rsidRDefault="00401DCE" w:rsidP="00401DCE"/>
    <w:p w14:paraId="263D752A" w14:textId="77777777" w:rsidR="00401DCE" w:rsidRDefault="00401DCE" w:rsidP="00401DCE"/>
    <w:p w14:paraId="319C1D02" w14:textId="77777777" w:rsidR="00B25DE9" w:rsidRDefault="00401DCE" w:rsidP="00401DCE">
      <w:r>
        <w:t xml:space="preserve">Here according to the input, we have </w:t>
      </w:r>
      <w:r w:rsidR="00B25DE9">
        <w:t xml:space="preserve">got </w:t>
      </w:r>
      <w:r>
        <w:t xml:space="preserve">the </w:t>
      </w:r>
      <w:r w:rsidR="00B25DE9">
        <w:t xml:space="preserve">required </w:t>
      </w:r>
      <w:r>
        <w:t>values</w:t>
      </w:r>
      <w:r w:rsidR="00B25DE9">
        <w:t xml:space="preserve"> from the instruction set.</w:t>
      </w:r>
    </w:p>
    <w:p w14:paraId="3A02056D" w14:textId="77777777" w:rsidR="00B25DE9" w:rsidRDefault="00B25DE9" w:rsidP="00401DCE"/>
    <w:p w14:paraId="0E2F37E8" w14:textId="77777777" w:rsidR="00B25DE9" w:rsidRDefault="00B25DE9" w:rsidP="00401DCE"/>
    <w:p w14:paraId="0E749184" w14:textId="77777777" w:rsidR="00B25DE9" w:rsidRDefault="00B25DE9" w:rsidP="00401DCE"/>
    <w:p w14:paraId="2EDA31D5" w14:textId="03B68A94" w:rsidR="00B25DE9" w:rsidRDefault="00B25DE9" w:rsidP="00401DCE">
      <w:r>
        <w:t>The instruction is:</w:t>
      </w:r>
    </w:p>
    <w:p w14:paraId="49DA81FF" w14:textId="77777777" w:rsidR="00B25DE9" w:rsidRDefault="00B25DE9" w:rsidP="00401DCE"/>
    <w:p w14:paraId="05EF4146" w14:textId="77777777" w:rsidR="00B25DE9" w:rsidRDefault="00B25DE9" w:rsidP="00B25DE9">
      <w:proofErr w:type="spellStart"/>
      <w:r>
        <w:t>irmovq</w:t>
      </w:r>
      <w:proofErr w:type="spellEnd"/>
      <w:r>
        <w:t xml:space="preserve"> $0x100, %</w:t>
      </w:r>
      <w:proofErr w:type="spellStart"/>
      <w:r>
        <w:t>rbx</w:t>
      </w:r>
      <w:proofErr w:type="spellEnd"/>
    </w:p>
    <w:p w14:paraId="46A7C8F6" w14:textId="73A23C26" w:rsidR="00B25DE9" w:rsidRDefault="00B25DE9" w:rsidP="00B25DE9">
      <w:proofErr w:type="spellStart"/>
      <w:r>
        <w:t>irmovq</w:t>
      </w:r>
      <w:proofErr w:type="spellEnd"/>
      <w:r>
        <w:t xml:space="preserve"> $0x200, %</w:t>
      </w:r>
      <w:proofErr w:type="spellStart"/>
      <w:r>
        <w:t>rdx</w:t>
      </w:r>
      <w:proofErr w:type="spellEnd"/>
    </w:p>
    <w:p w14:paraId="1C2066C8" w14:textId="2DD5577D" w:rsidR="00B25DE9" w:rsidRDefault="00B25DE9" w:rsidP="00B25DE9">
      <w:proofErr w:type="spellStart"/>
      <w:r>
        <w:t>addq</w:t>
      </w:r>
      <w:proofErr w:type="spellEnd"/>
      <w:r>
        <w:t xml:space="preserve"> %</w:t>
      </w:r>
      <w:proofErr w:type="spellStart"/>
      <w:r>
        <w:t>rdx</w:t>
      </w:r>
      <w:proofErr w:type="spellEnd"/>
      <w:r>
        <w:t>, %</w:t>
      </w:r>
      <w:proofErr w:type="spellStart"/>
      <w:r>
        <w:t>rbx</w:t>
      </w:r>
      <w:proofErr w:type="spellEnd"/>
    </w:p>
    <w:p w14:paraId="0CDCD3C1" w14:textId="14805376" w:rsidR="00B25DE9" w:rsidRDefault="00B25DE9" w:rsidP="00B25DE9">
      <w:proofErr w:type="spellStart"/>
      <w:r>
        <w:t>rrmovq</w:t>
      </w:r>
      <w:proofErr w:type="spellEnd"/>
      <w:r>
        <w:t xml:space="preserve"> %</w:t>
      </w:r>
      <w:proofErr w:type="spellStart"/>
      <w:r>
        <w:t>rbx</w:t>
      </w:r>
      <w:proofErr w:type="spellEnd"/>
      <w:r>
        <w:t xml:space="preserve"> %</w:t>
      </w:r>
      <w:proofErr w:type="spellStart"/>
      <w:r>
        <w:t>rdi</w:t>
      </w:r>
      <w:proofErr w:type="spellEnd"/>
    </w:p>
    <w:p w14:paraId="364CB071" w14:textId="736A525F" w:rsidR="00B25DE9" w:rsidRDefault="00B25DE9" w:rsidP="00B25DE9">
      <w:proofErr w:type="spellStart"/>
      <w:r>
        <w:t>pushq</w:t>
      </w:r>
      <w:proofErr w:type="spellEnd"/>
      <w:r>
        <w:t xml:space="preserve"> %</w:t>
      </w:r>
      <w:proofErr w:type="spellStart"/>
      <w:r>
        <w:t>rdx</w:t>
      </w:r>
      <w:proofErr w:type="spellEnd"/>
    </w:p>
    <w:p w14:paraId="4A1BEAAD" w14:textId="0B166E4E" w:rsidR="00B25DE9" w:rsidRDefault="00B25DE9" w:rsidP="00B25DE9">
      <w:proofErr w:type="spellStart"/>
      <w:r>
        <w:t>subq</w:t>
      </w:r>
      <w:proofErr w:type="spellEnd"/>
      <w:r>
        <w:t xml:space="preserve"> %</w:t>
      </w:r>
      <w:proofErr w:type="spellStart"/>
      <w:r>
        <w:t>rdi</w:t>
      </w:r>
      <w:proofErr w:type="spellEnd"/>
      <w:r>
        <w:t xml:space="preserve"> %</w:t>
      </w:r>
      <w:proofErr w:type="spellStart"/>
      <w:r>
        <w:t>rdx</w:t>
      </w:r>
      <w:proofErr w:type="spellEnd"/>
    </w:p>
    <w:p w14:paraId="6977DC1E" w14:textId="53F3204E" w:rsidR="00B25DE9" w:rsidRDefault="00B25DE9" w:rsidP="00B25DE9">
      <w:proofErr w:type="spellStart"/>
      <w:r>
        <w:t>popq</w:t>
      </w:r>
      <w:proofErr w:type="spellEnd"/>
      <w:r>
        <w:t xml:space="preserve"> %</w:t>
      </w:r>
      <w:proofErr w:type="spellStart"/>
      <w:r>
        <w:t>rcx</w:t>
      </w:r>
      <w:proofErr w:type="spellEnd"/>
    </w:p>
    <w:p w14:paraId="63988881" w14:textId="0657E5F6" w:rsidR="00B25DE9" w:rsidRDefault="00B25DE9" w:rsidP="00B25DE9">
      <w:proofErr w:type="spellStart"/>
      <w:r>
        <w:t>nop</w:t>
      </w:r>
      <w:proofErr w:type="spellEnd"/>
    </w:p>
    <w:p w14:paraId="13FB121D" w14:textId="58201432" w:rsidR="00B25DE9" w:rsidRDefault="00B25DE9" w:rsidP="00B25DE9">
      <w:proofErr w:type="spellStart"/>
      <w:r>
        <w:t>cmovge</w:t>
      </w:r>
      <w:proofErr w:type="spellEnd"/>
      <w:r>
        <w:t xml:space="preserve"> %</w:t>
      </w:r>
      <w:proofErr w:type="spellStart"/>
      <w:r>
        <w:t>rbx</w:t>
      </w:r>
      <w:proofErr w:type="spellEnd"/>
      <w:r>
        <w:t xml:space="preserve"> %</w:t>
      </w:r>
      <w:proofErr w:type="spellStart"/>
      <w:r>
        <w:t>rax</w:t>
      </w:r>
      <w:proofErr w:type="spellEnd"/>
    </w:p>
    <w:p w14:paraId="45F29BD1" w14:textId="4DC0B645" w:rsidR="00B25DE9" w:rsidRDefault="00B25DE9" w:rsidP="00B25DE9">
      <w:proofErr w:type="spellStart"/>
      <w:r>
        <w:t>jmp</w:t>
      </w:r>
      <w:proofErr w:type="spellEnd"/>
    </w:p>
    <w:p w14:paraId="782DA9DF" w14:textId="198E6EFD" w:rsidR="006829C0" w:rsidRDefault="00401DCE" w:rsidP="00401DCE">
      <w:r>
        <w:t xml:space="preserve"> </w:t>
      </w:r>
    </w:p>
    <w:p w14:paraId="08449BB5" w14:textId="77777777" w:rsidR="006829C0" w:rsidRDefault="006829C0" w:rsidP="00C0013E">
      <w:pPr>
        <w:pStyle w:val="Heading2"/>
      </w:pPr>
      <w:r>
        <w:br w:type="page"/>
      </w:r>
    </w:p>
    <w:p w14:paraId="3C54BAC8" w14:textId="3D907070" w:rsidR="00401DCE" w:rsidRDefault="00C25986" w:rsidP="00C25986">
      <w:pPr>
        <w:pStyle w:val="Heading2"/>
        <w:tabs>
          <w:tab w:val="left" w:pos="3985"/>
        </w:tabs>
      </w:pPr>
      <w:r>
        <w:lastRenderedPageBreak/>
        <w:t xml:space="preserve">Pipeline </w:t>
      </w:r>
      <w:r w:rsidR="00C0013E">
        <w:t>Hazard</w:t>
      </w:r>
      <w:r>
        <w:t>s</w:t>
      </w:r>
      <w:r w:rsidR="00C0013E">
        <w:t>:</w:t>
      </w:r>
      <w:r>
        <w:tab/>
      </w:r>
    </w:p>
    <w:p w14:paraId="08750B58" w14:textId="3F60DCE7" w:rsidR="00C0013E" w:rsidRDefault="00C0013E" w:rsidP="00C0013E">
      <w:r>
        <w:t xml:space="preserve">(After Data Forwarding) </w:t>
      </w:r>
    </w:p>
    <w:p w14:paraId="6CF15C8D" w14:textId="77777777" w:rsidR="00C0013E" w:rsidRDefault="00C0013E" w:rsidP="00C0013E"/>
    <w:p w14:paraId="613615A0" w14:textId="77777777" w:rsidR="00C0013E" w:rsidRDefault="00C0013E" w:rsidP="00C0013E"/>
    <w:p w14:paraId="5D519415" w14:textId="1B7627C2" w:rsidR="00C0013E" w:rsidRDefault="00C0013E" w:rsidP="00C0013E">
      <w:pPr>
        <w:pStyle w:val="ListParagraph"/>
        <w:numPr>
          <w:ilvl w:val="0"/>
          <w:numId w:val="3"/>
        </w:numPr>
      </w:pPr>
      <w:r>
        <w:t>Load Use Hazard (Data Hazard)</w:t>
      </w:r>
    </w:p>
    <w:p w14:paraId="2DD395FC" w14:textId="77777777" w:rsidR="00C25986" w:rsidRDefault="00C25986" w:rsidP="00C25986">
      <w:pPr>
        <w:pStyle w:val="ListParagraph"/>
      </w:pPr>
    </w:p>
    <w:p w14:paraId="2D269EA4" w14:textId="07A354E9" w:rsidR="00C0013E" w:rsidRDefault="00C25986" w:rsidP="00C25986">
      <w:pPr>
        <w:ind w:left="1440"/>
      </w:pPr>
      <w:r>
        <w:t>Waiting for the value required to reach the required destination using stall and bubble.</w:t>
      </w:r>
    </w:p>
    <w:p w14:paraId="7974C3FD" w14:textId="3116CF35" w:rsidR="00C25986" w:rsidRDefault="00C25986" w:rsidP="00C25986">
      <w:pPr>
        <w:ind w:left="1440"/>
      </w:pPr>
      <w:r>
        <w:t xml:space="preserve">Here, writing into register requires at least it to reach memory stage to get the value to be written inside register from memory. Then, through data forwarding, we get the required value through </w:t>
      </w:r>
      <w:proofErr w:type="spellStart"/>
      <w:r>
        <w:t>m_valM</w:t>
      </w:r>
      <w:proofErr w:type="spellEnd"/>
      <w:r>
        <w:t xml:space="preserve">, at the expense of one </w:t>
      </w:r>
      <w:proofErr w:type="spellStart"/>
      <w:r>
        <w:t>nop</w:t>
      </w:r>
      <w:proofErr w:type="spellEnd"/>
      <w:r>
        <w:t xml:space="preserve"> operation till the previous instruction reaches memory stage and computes the value.</w:t>
      </w:r>
    </w:p>
    <w:p w14:paraId="5D6822E4" w14:textId="2D9079B1" w:rsidR="00C25986" w:rsidRDefault="00C25986" w:rsidP="00C25986"/>
    <w:p w14:paraId="774FBFA9" w14:textId="77777777" w:rsidR="00C0013E" w:rsidRDefault="00C0013E" w:rsidP="00C0013E"/>
    <w:p w14:paraId="7EDC4A15" w14:textId="43FB0E42" w:rsidR="00C0013E" w:rsidRDefault="00C25986" w:rsidP="00C25986">
      <w:pPr>
        <w:pStyle w:val="ListParagraph"/>
      </w:pPr>
      <w:r w:rsidRPr="00C25986">
        <w:drawing>
          <wp:inline distT="0" distB="0" distL="0" distR="0" wp14:anchorId="2D6A8A8D" wp14:editId="37348D0C">
            <wp:extent cx="5320862" cy="3489599"/>
            <wp:effectExtent l="0" t="0" r="0" b="0"/>
            <wp:docPr id="154978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89884" name=""/>
                    <pic:cNvPicPr/>
                  </pic:nvPicPr>
                  <pic:blipFill>
                    <a:blip r:embed="rId11"/>
                    <a:stretch>
                      <a:fillRect/>
                    </a:stretch>
                  </pic:blipFill>
                  <pic:spPr>
                    <a:xfrm>
                      <a:off x="0" y="0"/>
                      <a:ext cx="5330740" cy="3496078"/>
                    </a:xfrm>
                    <a:prstGeom prst="rect">
                      <a:avLst/>
                    </a:prstGeom>
                  </pic:spPr>
                </pic:pic>
              </a:graphicData>
            </a:graphic>
          </wp:inline>
        </w:drawing>
      </w:r>
    </w:p>
    <w:p w14:paraId="258373C7" w14:textId="77777777" w:rsidR="00C25986" w:rsidRDefault="00C25986" w:rsidP="00C25986">
      <w:pPr>
        <w:pStyle w:val="ListParagraph"/>
      </w:pPr>
    </w:p>
    <w:p w14:paraId="1914B51C" w14:textId="2856614E" w:rsidR="00C25986" w:rsidRDefault="00C25986" w:rsidP="00C25986">
      <w:pPr>
        <w:pStyle w:val="ListParagraph"/>
      </w:pPr>
      <w:r>
        <w:t xml:space="preserve">This condition arises in </w:t>
      </w:r>
      <w:proofErr w:type="gramStart"/>
      <w:r>
        <w:t>case</w:t>
      </w:r>
      <w:proofErr w:type="gramEnd"/>
      <w:r>
        <w:t xml:space="preserve"> of 2 instructions, </w:t>
      </w:r>
      <w:proofErr w:type="spellStart"/>
      <w:r>
        <w:t>mrmovq</w:t>
      </w:r>
      <w:proofErr w:type="spellEnd"/>
      <w:r>
        <w:t xml:space="preserve"> and </w:t>
      </w:r>
      <w:proofErr w:type="spellStart"/>
      <w:r>
        <w:t>popq</w:t>
      </w:r>
      <w:proofErr w:type="spellEnd"/>
      <w:r w:rsidR="007B45D4">
        <w:t>, with any instruction based on the same register.</w:t>
      </w:r>
    </w:p>
    <w:p w14:paraId="64F1FD29" w14:textId="77777777" w:rsidR="007B45D4" w:rsidRDefault="007B45D4" w:rsidP="00C25986">
      <w:pPr>
        <w:pStyle w:val="ListParagraph"/>
      </w:pPr>
    </w:p>
    <w:p w14:paraId="126AEC06" w14:textId="369EA237" w:rsidR="007B45D4" w:rsidRDefault="007B45D4" w:rsidP="00C25986">
      <w:pPr>
        <w:pStyle w:val="ListParagraph"/>
      </w:pPr>
      <w:r w:rsidRPr="007B45D4">
        <w:drawing>
          <wp:inline distT="0" distB="0" distL="0" distR="0" wp14:anchorId="7EC1EC6C" wp14:editId="2AC059A4">
            <wp:extent cx="5509394" cy="2073165"/>
            <wp:effectExtent l="0" t="0" r="0" b="3810"/>
            <wp:docPr id="148731538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15380" name="Picture 1" descr="A diagram of a machine&#10;&#10;Description automatically generated"/>
                    <pic:cNvPicPr/>
                  </pic:nvPicPr>
                  <pic:blipFill>
                    <a:blip r:embed="rId12"/>
                    <a:stretch>
                      <a:fillRect/>
                    </a:stretch>
                  </pic:blipFill>
                  <pic:spPr>
                    <a:xfrm>
                      <a:off x="0" y="0"/>
                      <a:ext cx="5545048" cy="2086581"/>
                    </a:xfrm>
                    <a:prstGeom prst="rect">
                      <a:avLst/>
                    </a:prstGeom>
                  </pic:spPr>
                </pic:pic>
              </a:graphicData>
            </a:graphic>
          </wp:inline>
        </w:drawing>
      </w:r>
    </w:p>
    <w:p w14:paraId="7651C55A" w14:textId="77777777" w:rsidR="00C25986" w:rsidRDefault="00C25986" w:rsidP="00C25986">
      <w:pPr>
        <w:pStyle w:val="ListParagraph"/>
      </w:pPr>
    </w:p>
    <w:p w14:paraId="7DFAA76C" w14:textId="3C4EEDAB" w:rsidR="007B45D4" w:rsidRDefault="007B45D4" w:rsidP="00C25986">
      <w:pPr>
        <w:pStyle w:val="ListParagraph"/>
      </w:pPr>
      <w:r w:rsidRPr="007B45D4">
        <w:lastRenderedPageBreak/>
        <w:drawing>
          <wp:inline distT="0" distB="0" distL="0" distR="0" wp14:anchorId="3B0083C0" wp14:editId="6387B490">
            <wp:extent cx="5588876" cy="777785"/>
            <wp:effectExtent l="0" t="0" r="0" b="3810"/>
            <wp:docPr id="1840286571" name="Picture 1" descr="A green and black rectangul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86571" name="Picture 1" descr="A green and black rectangular with black text&#10;&#10;Description automatically generated"/>
                    <pic:cNvPicPr/>
                  </pic:nvPicPr>
                  <pic:blipFill>
                    <a:blip r:embed="rId13"/>
                    <a:stretch>
                      <a:fillRect/>
                    </a:stretch>
                  </pic:blipFill>
                  <pic:spPr>
                    <a:xfrm>
                      <a:off x="0" y="0"/>
                      <a:ext cx="5618581" cy="781919"/>
                    </a:xfrm>
                    <a:prstGeom prst="rect">
                      <a:avLst/>
                    </a:prstGeom>
                  </pic:spPr>
                </pic:pic>
              </a:graphicData>
            </a:graphic>
          </wp:inline>
        </w:drawing>
      </w:r>
    </w:p>
    <w:p w14:paraId="2EA2E2EA" w14:textId="77777777" w:rsidR="007B45D4" w:rsidRDefault="007B45D4" w:rsidP="00C25986">
      <w:pPr>
        <w:pStyle w:val="ListParagraph"/>
      </w:pPr>
    </w:p>
    <w:p w14:paraId="3730331F" w14:textId="3492928A" w:rsidR="007B45D4" w:rsidRDefault="00234E47" w:rsidP="00C25986">
      <w:pPr>
        <w:pStyle w:val="ListParagraph"/>
      </w:pPr>
      <w:r w:rsidRPr="00234E47">
        <w:drawing>
          <wp:inline distT="0" distB="0" distL="0" distR="0" wp14:anchorId="760C774B" wp14:editId="70CD03F3">
            <wp:extent cx="5998779" cy="2079021"/>
            <wp:effectExtent l="0" t="0" r="2540" b="0"/>
            <wp:docPr id="16387182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18219" name="Picture 1" descr="A screen shot of a computer screen&#10;&#10;Description automatically generated"/>
                    <pic:cNvPicPr/>
                  </pic:nvPicPr>
                  <pic:blipFill>
                    <a:blip r:embed="rId14"/>
                    <a:stretch>
                      <a:fillRect/>
                    </a:stretch>
                  </pic:blipFill>
                  <pic:spPr>
                    <a:xfrm>
                      <a:off x="0" y="0"/>
                      <a:ext cx="6003195" cy="2080552"/>
                    </a:xfrm>
                    <a:prstGeom prst="rect">
                      <a:avLst/>
                    </a:prstGeom>
                  </pic:spPr>
                </pic:pic>
              </a:graphicData>
            </a:graphic>
          </wp:inline>
        </w:drawing>
      </w:r>
    </w:p>
    <w:p w14:paraId="7BA0F5FB" w14:textId="77777777" w:rsidR="00234E47" w:rsidRDefault="00234E47" w:rsidP="00C25986">
      <w:pPr>
        <w:pStyle w:val="ListParagraph"/>
      </w:pPr>
    </w:p>
    <w:p w14:paraId="3047B6B6" w14:textId="77777777" w:rsidR="00234E47" w:rsidRDefault="00234E47" w:rsidP="00C25986">
      <w:pPr>
        <w:pStyle w:val="ListParagraph"/>
      </w:pPr>
    </w:p>
    <w:p w14:paraId="0FAEE154" w14:textId="43070678" w:rsidR="00234E47" w:rsidRDefault="00234E47">
      <w:r>
        <w:br w:type="page"/>
      </w:r>
    </w:p>
    <w:p w14:paraId="7F8FF0D9" w14:textId="77777777" w:rsidR="00234E47" w:rsidRDefault="00234E47" w:rsidP="00C25986">
      <w:pPr>
        <w:pStyle w:val="ListParagraph"/>
      </w:pPr>
    </w:p>
    <w:p w14:paraId="1D3722BA" w14:textId="44884D90" w:rsidR="00C25986" w:rsidRDefault="00234E47" w:rsidP="00C25986">
      <w:pPr>
        <w:pStyle w:val="ListParagraph"/>
        <w:numPr>
          <w:ilvl w:val="0"/>
          <w:numId w:val="3"/>
        </w:numPr>
      </w:pPr>
      <w:r>
        <w:t>Mis predicted</w:t>
      </w:r>
      <w:r w:rsidR="00C25986">
        <w:t xml:space="preserve"> </w:t>
      </w:r>
      <w:proofErr w:type="gramStart"/>
      <w:r w:rsidR="00C25986">
        <w:t>Control</w:t>
      </w:r>
      <w:proofErr w:type="gramEnd"/>
    </w:p>
    <w:p w14:paraId="370A9D4B" w14:textId="77777777" w:rsidR="00234E47" w:rsidRDefault="00234E47" w:rsidP="00234E47">
      <w:pPr>
        <w:pStyle w:val="ListParagraph"/>
      </w:pPr>
    </w:p>
    <w:p w14:paraId="77E671A8" w14:textId="77777777" w:rsidR="00234E47" w:rsidRDefault="00234E47" w:rsidP="00234E47">
      <w:pPr>
        <w:pStyle w:val="ListParagraph"/>
      </w:pPr>
      <w:r>
        <w:t xml:space="preserve">This shows </w:t>
      </w:r>
      <w:proofErr w:type="gramStart"/>
      <w:r>
        <w:t>for</w:t>
      </w:r>
      <w:proofErr w:type="gramEnd"/>
      <w:r>
        <w:t xml:space="preserve"> mis predicted jump. We predict </w:t>
      </w:r>
      <w:proofErr w:type="gramStart"/>
      <w:r>
        <w:t>jump</w:t>
      </w:r>
      <w:proofErr w:type="gramEnd"/>
      <w:r>
        <w:t xml:space="preserve"> to happen, but if isn’t, we need to know whether to follow next </w:t>
      </w:r>
      <w:proofErr w:type="gramStart"/>
      <w:r>
        <w:t>instruction, before</w:t>
      </w:r>
      <w:proofErr w:type="gramEnd"/>
      <w:r>
        <w:t xml:space="preserve"> it enters Decode stage. So here also stall and bubble is being used.</w:t>
      </w:r>
    </w:p>
    <w:p w14:paraId="3654491A" w14:textId="77777777" w:rsidR="00234E47" w:rsidRDefault="00234E47" w:rsidP="00234E47">
      <w:pPr>
        <w:pStyle w:val="ListParagraph"/>
      </w:pPr>
    </w:p>
    <w:p w14:paraId="7A738311" w14:textId="358A5904" w:rsidR="00234E47" w:rsidRDefault="00234E47" w:rsidP="00234E47">
      <w:pPr>
        <w:pStyle w:val="ListParagraph"/>
      </w:pPr>
      <w:r w:rsidRPr="00234E47">
        <w:drawing>
          <wp:inline distT="0" distB="0" distL="0" distR="0" wp14:anchorId="1785AC32" wp14:editId="0A70A297">
            <wp:extent cx="5957958" cy="3337560"/>
            <wp:effectExtent l="0" t="0" r="5080" b="0"/>
            <wp:docPr id="1024949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9940" name="Picture 1" descr="A screenshot of a computer&#10;&#10;Description automatically generated"/>
                    <pic:cNvPicPr/>
                  </pic:nvPicPr>
                  <pic:blipFill>
                    <a:blip r:embed="rId15"/>
                    <a:stretch>
                      <a:fillRect/>
                    </a:stretch>
                  </pic:blipFill>
                  <pic:spPr>
                    <a:xfrm>
                      <a:off x="0" y="0"/>
                      <a:ext cx="5960045" cy="3338729"/>
                    </a:xfrm>
                    <a:prstGeom prst="rect">
                      <a:avLst/>
                    </a:prstGeom>
                  </pic:spPr>
                </pic:pic>
              </a:graphicData>
            </a:graphic>
          </wp:inline>
        </w:drawing>
      </w:r>
    </w:p>
    <w:p w14:paraId="7044A3F5" w14:textId="77777777" w:rsidR="00234E47" w:rsidRDefault="00234E47" w:rsidP="00234E47">
      <w:pPr>
        <w:pStyle w:val="ListParagraph"/>
      </w:pPr>
    </w:p>
    <w:p w14:paraId="4C107E6F" w14:textId="77777777" w:rsidR="00234E47" w:rsidRDefault="00234E47" w:rsidP="00234E47">
      <w:pPr>
        <w:pStyle w:val="ListParagraph"/>
      </w:pPr>
    </w:p>
    <w:p w14:paraId="3B558C03" w14:textId="11F561B2" w:rsidR="00234E47" w:rsidRDefault="00234E47" w:rsidP="00234E47">
      <w:pPr>
        <w:pStyle w:val="ListParagraph"/>
      </w:pPr>
      <w:r w:rsidRPr="00234E47">
        <w:drawing>
          <wp:inline distT="0" distB="0" distL="0" distR="0" wp14:anchorId="0DB1A024" wp14:editId="4C62A6A5">
            <wp:extent cx="5989320" cy="2931994"/>
            <wp:effectExtent l="0" t="0" r="0" b="1905"/>
            <wp:docPr id="14560055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05586" name="Picture 1" descr="A diagram of a computer&#10;&#10;Description automatically generated"/>
                    <pic:cNvPicPr/>
                  </pic:nvPicPr>
                  <pic:blipFill>
                    <a:blip r:embed="rId16"/>
                    <a:stretch>
                      <a:fillRect/>
                    </a:stretch>
                  </pic:blipFill>
                  <pic:spPr>
                    <a:xfrm>
                      <a:off x="0" y="0"/>
                      <a:ext cx="5994777" cy="2934665"/>
                    </a:xfrm>
                    <a:prstGeom prst="rect">
                      <a:avLst/>
                    </a:prstGeom>
                  </pic:spPr>
                </pic:pic>
              </a:graphicData>
            </a:graphic>
          </wp:inline>
        </w:drawing>
      </w:r>
    </w:p>
    <w:p w14:paraId="33100E0E" w14:textId="77777777" w:rsidR="00234E47" w:rsidRDefault="00234E47" w:rsidP="00234E47">
      <w:pPr>
        <w:pStyle w:val="ListParagraph"/>
      </w:pPr>
    </w:p>
    <w:p w14:paraId="090E59B5" w14:textId="6FA2B914" w:rsidR="00234E47" w:rsidRDefault="00234E47" w:rsidP="00234E47">
      <w:pPr>
        <w:pStyle w:val="ListParagraph"/>
      </w:pPr>
      <w:r w:rsidRPr="00234E47">
        <w:lastRenderedPageBreak/>
        <w:drawing>
          <wp:inline distT="0" distB="0" distL="0" distR="0" wp14:anchorId="50A3149F" wp14:editId="6A7B3AB1">
            <wp:extent cx="6263640" cy="959265"/>
            <wp:effectExtent l="0" t="0" r="3810" b="0"/>
            <wp:docPr id="1496899437" name="Picture 1" descr="A green and black rectangular with black letters and a red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99437" name="Picture 1" descr="A green and black rectangular with black letters and a red letter&#10;&#10;Description automatically generated"/>
                    <pic:cNvPicPr/>
                  </pic:nvPicPr>
                  <pic:blipFill>
                    <a:blip r:embed="rId17"/>
                    <a:stretch>
                      <a:fillRect/>
                    </a:stretch>
                  </pic:blipFill>
                  <pic:spPr>
                    <a:xfrm>
                      <a:off x="0" y="0"/>
                      <a:ext cx="6273008" cy="960700"/>
                    </a:xfrm>
                    <a:prstGeom prst="rect">
                      <a:avLst/>
                    </a:prstGeom>
                  </pic:spPr>
                </pic:pic>
              </a:graphicData>
            </a:graphic>
          </wp:inline>
        </w:drawing>
      </w:r>
    </w:p>
    <w:p w14:paraId="41B9C2CF" w14:textId="77777777" w:rsidR="00234E47" w:rsidRDefault="00234E47" w:rsidP="00234E47">
      <w:pPr>
        <w:pStyle w:val="ListParagraph"/>
      </w:pPr>
    </w:p>
    <w:p w14:paraId="2D9F84D1" w14:textId="77777777" w:rsidR="00234E47" w:rsidRDefault="00234E47" w:rsidP="00234E47">
      <w:pPr>
        <w:pStyle w:val="ListParagraph"/>
      </w:pPr>
    </w:p>
    <w:p w14:paraId="60CC9A22" w14:textId="780F43E1" w:rsidR="009874D5" w:rsidRDefault="009874D5" w:rsidP="00234E47">
      <w:pPr>
        <w:pStyle w:val="ListParagraph"/>
      </w:pPr>
      <w:r w:rsidRPr="009874D5">
        <w:drawing>
          <wp:inline distT="0" distB="0" distL="0" distR="0" wp14:anchorId="7CAC0379" wp14:editId="1A4BE20F">
            <wp:extent cx="6507480" cy="2110713"/>
            <wp:effectExtent l="0" t="0" r="7620" b="4445"/>
            <wp:docPr id="1658054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4916" name="Picture 1" descr="A screenshot of a computer&#10;&#10;Description automatically generated"/>
                    <pic:cNvPicPr/>
                  </pic:nvPicPr>
                  <pic:blipFill>
                    <a:blip r:embed="rId18"/>
                    <a:stretch>
                      <a:fillRect/>
                    </a:stretch>
                  </pic:blipFill>
                  <pic:spPr>
                    <a:xfrm>
                      <a:off x="0" y="0"/>
                      <a:ext cx="6511193" cy="2111917"/>
                    </a:xfrm>
                    <a:prstGeom prst="rect">
                      <a:avLst/>
                    </a:prstGeom>
                  </pic:spPr>
                </pic:pic>
              </a:graphicData>
            </a:graphic>
          </wp:inline>
        </w:drawing>
      </w:r>
    </w:p>
    <w:p w14:paraId="714EEDE3" w14:textId="7C0914AC" w:rsidR="009874D5" w:rsidRDefault="009874D5">
      <w:r>
        <w:br w:type="page"/>
      </w:r>
    </w:p>
    <w:p w14:paraId="036B0A64" w14:textId="77777777" w:rsidR="009874D5" w:rsidRDefault="009874D5" w:rsidP="00234E47">
      <w:pPr>
        <w:pStyle w:val="ListParagraph"/>
      </w:pPr>
    </w:p>
    <w:p w14:paraId="3464F597" w14:textId="5A852A6F" w:rsidR="00234E47" w:rsidRDefault="00234E47" w:rsidP="00234E47">
      <w:pPr>
        <w:pStyle w:val="ListParagraph"/>
      </w:pPr>
      <w:r>
        <w:t xml:space="preserve"> </w:t>
      </w:r>
    </w:p>
    <w:p w14:paraId="216AE746" w14:textId="603A51D5" w:rsidR="00C25986" w:rsidRDefault="00C25986" w:rsidP="00C25986">
      <w:pPr>
        <w:pStyle w:val="ListParagraph"/>
        <w:numPr>
          <w:ilvl w:val="0"/>
          <w:numId w:val="3"/>
        </w:numPr>
      </w:pPr>
      <w:r>
        <w:t>Return Instruction</w:t>
      </w:r>
    </w:p>
    <w:p w14:paraId="3BFD195F" w14:textId="77777777" w:rsidR="009874D5" w:rsidRDefault="009874D5" w:rsidP="009874D5">
      <w:pPr>
        <w:pStyle w:val="ListParagraph"/>
      </w:pPr>
    </w:p>
    <w:p w14:paraId="12CDCB1D" w14:textId="77777777" w:rsidR="009874D5" w:rsidRDefault="009874D5" w:rsidP="009874D5">
      <w:pPr>
        <w:pStyle w:val="ListParagraph"/>
      </w:pPr>
    </w:p>
    <w:p w14:paraId="237955B9" w14:textId="247B093D" w:rsidR="009874D5" w:rsidRDefault="009874D5" w:rsidP="009874D5">
      <w:pPr>
        <w:pStyle w:val="ListParagraph"/>
      </w:pPr>
      <w:r>
        <w:t xml:space="preserve">The return instruction cannot have any prediction regarding </w:t>
      </w:r>
      <w:proofErr w:type="gramStart"/>
      <w:r>
        <w:t>next</w:t>
      </w:r>
      <w:proofErr w:type="gramEnd"/>
      <w:r>
        <w:t xml:space="preserve"> PC instruction, thus there is no choice than waiting for next instruction address to get into register from the stack memory, which was put during the call function. Thus 3 nops or 3 bubbles need to be inserted at decode stage (also 3 stalls at fetch stage).</w:t>
      </w:r>
    </w:p>
    <w:p w14:paraId="61432AA0" w14:textId="77777777" w:rsidR="009874D5" w:rsidRDefault="009874D5" w:rsidP="009874D5">
      <w:pPr>
        <w:pStyle w:val="ListParagraph"/>
      </w:pPr>
    </w:p>
    <w:p w14:paraId="3D14C331" w14:textId="0F3A7095" w:rsidR="009874D5" w:rsidRDefault="009874D5" w:rsidP="009874D5">
      <w:pPr>
        <w:pStyle w:val="ListParagraph"/>
      </w:pPr>
      <w:r w:rsidRPr="009874D5">
        <w:drawing>
          <wp:inline distT="0" distB="0" distL="0" distR="0" wp14:anchorId="4FFDAEC3" wp14:editId="50C83335">
            <wp:extent cx="5426765" cy="2954070"/>
            <wp:effectExtent l="0" t="0" r="2540" b="0"/>
            <wp:docPr id="86475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58048" name=""/>
                    <pic:cNvPicPr/>
                  </pic:nvPicPr>
                  <pic:blipFill>
                    <a:blip r:embed="rId19"/>
                    <a:stretch>
                      <a:fillRect/>
                    </a:stretch>
                  </pic:blipFill>
                  <pic:spPr>
                    <a:xfrm>
                      <a:off x="0" y="0"/>
                      <a:ext cx="5434740" cy="2958411"/>
                    </a:xfrm>
                    <a:prstGeom prst="rect">
                      <a:avLst/>
                    </a:prstGeom>
                  </pic:spPr>
                </pic:pic>
              </a:graphicData>
            </a:graphic>
          </wp:inline>
        </w:drawing>
      </w:r>
    </w:p>
    <w:p w14:paraId="3B06A573" w14:textId="77777777" w:rsidR="009874D5" w:rsidRDefault="009874D5" w:rsidP="009874D5">
      <w:pPr>
        <w:pStyle w:val="ListParagraph"/>
      </w:pPr>
    </w:p>
    <w:p w14:paraId="4527C4DE" w14:textId="77777777" w:rsidR="009874D5" w:rsidRDefault="009874D5" w:rsidP="009874D5">
      <w:pPr>
        <w:pStyle w:val="ListParagraph"/>
      </w:pPr>
    </w:p>
    <w:p w14:paraId="35D72761" w14:textId="77777777" w:rsidR="009874D5" w:rsidRDefault="009874D5" w:rsidP="009874D5">
      <w:pPr>
        <w:pStyle w:val="ListParagraph"/>
      </w:pPr>
    </w:p>
    <w:p w14:paraId="38B0067E" w14:textId="77777777" w:rsidR="009874D5" w:rsidRDefault="009874D5" w:rsidP="009874D5">
      <w:pPr>
        <w:pStyle w:val="ListParagraph"/>
      </w:pPr>
    </w:p>
    <w:p w14:paraId="5379C7A5" w14:textId="77777777" w:rsidR="009874D5" w:rsidRDefault="009874D5" w:rsidP="009874D5">
      <w:pPr>
        <w:pStyle w:val="ListParagraph"/>
      </w:pPr>
    </w:p>
    <w:p w14:paraId="7622FC39" w14:textId="2A8AD004" w:rsidR="009874D5" w:rsidRDefault="009874D5" w:rsidP="009874D5">
      <w:pPr>
        <w:pStyle w:val="ListParagraph"/>
      </w:pPr>
      <w:r w:rsidRPr="009874D5">
        <w:drawing>
          <wp:inline distT="0" distB="0" distL="0" distR="0" wp14:anchorId="2A5AF415" wp14:editId="03FC1B17">
            <wp:extent cx="5331280" cy="3054626"/>
            <wp:effectExtent l="0" t="0" r="3175" b="0"/>
            <wp:docPr id="179879525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5254" name="Picture 1" descr="A diagram of a computer program&#10;&#10;Description automatically generated"/>
                    <pic:cNvPicPr/>
                  </pic:nvPicPr>
                  <pic:blipFill>
                    <a:blip r:embed="rId20"/>
                    <a:stretch>
                      <a:fillRect/>
                    </a:stretch>
                  </pic:blipFill>
                  <pic:spPr>
                    <a:xfrm>
                      <a:off x="0" y="0"/>
                      <a:ext cx="5341638" cy="3060561"/>
                    </a:xfrm>
                    <a:prstGeom prst="rect">
                      <a:avLst/>
                    </a:prstGeom>
                  </pic:spPr>
                </pic:pic>
              </a:graphicData>
            </a:graphic>
          </wp:inline>
        </w:drawing>
      </w:r>
    </w:p>
    <w:p w14:paraId="1D353085" w14:textId="77777777" w:rsidR="009874D5" w:rsidRDefault="009874D5" w:rsidP="009874D5">
      <w:pPr>
        <w:pStyle w:val="ListParagraph"/>
      </w:pPr>
    </w:p>
    <w:p w14:paraId="514C6859" w14:textId="52E32866" w:rsidR="009874D5" w:rsidRDefault="009874D5" w:rsidP="009874D5">
      <w:pPr>
        <w:pStyle w:val="ListParagraph"/>
      </w:pPr>
      <w:r w:rsidRPr="009874D5">
        <w:lastRenderedPageBreak/>
        <w:drawing>
          <wp:inline distT="0" distB="0" distL="0" distR="0" wp14:anchorId="6F91B348" wp14:editId="1CE08999">
            <wp:extent cx="6255026" cy="860066"/>
            <wp:effectExtent l="0" t="0" r="0" b="0"/>
            <wp:docPr id="1504661656" name="Picture 1" descr="A green and black rectangul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61656" name="Picture 1" descr="A green and black rectangular with black text&#10;&#10;Description automatically generated"/>
                    <pic:cNvPicPr/>
                  </pic:nvPicPr>
                  <pic:blipFill>
                    <a:blip r:embed="rId21"/>
                    <a:stretch>
                      <a:fillRect/>
                    </a:stretch>
                  </pic:blipFill>
                  <pic:spPr>
                    <a:xfrm>
                      <a:off x="0" y="0"/>
                      <a:ext cx="6266768" cy="861681"/>
                    </a:xfrm>
                    <a:prstGeom prst="rect">
                      <a:avLst/>
                    </a:prstGeom>
                  </pic:spPr>
                </pic:pic>
              </a:graphicData>
            </a:graphic>
          </wp:inline>
        </w:drawing>
      </w:r>
    </w:p>
    <w:p w14:paraId="696E1E16" w14:textId="77777777" w:rsidR="009874D5" w:rsidRDefault="009874D5" w:rsidP="009874D5">
      <w:pPr>
        <w:pStyle w:val="ListParagraph"/>
      </w:pPr>
    </w:p>
    <w:p w14:paraId="4BE73342" w14:textId="09FBC33C" w:rsidR="009874D5" w:rsidRDefault="002D2050">
      <w:r w:rsidRPr="002D2050">
        <w:drawing>
          <wp:inline distT="0" distB="0" distL="0" distR="0" wp14:anchorId="1A7D78FD" wp14:editId="36391A92">
            <wp:extent cx="6858000" cy="1980565"/>
            <wp:effectExtent l="0" t="0" r="0" b="635"/>
            <wp:docPr id="362329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9834" name="Picture 1" descr="A screenshot of a computer&#10;&#10;Description automatically generated"/>
                    <pic:cNvPicPr/>
                  </pic:nvPicPr>
                  <pic:blipFill>
                    <a:blip r:embed="rId22"/>
                    <a:stretch>
                      <a:fillRect/>
                    </a:stretch>
                  </pic:blipFill>
                  <pic:spPr>
                    <a:xfrm>
                      <a:off x="0" y="0"/>
                      <a:ext cx="6858000" cy="1980565"/>
                    </a:xfrm>
                    <a:prstGeom prst="rect">
                      <a:avLst/>
                    </a:prstGeom>
                  </pic:spPr>
                </pic:pic>
              </a:graphicData>
            </a:graphic>
          </wp:inline>
        </w:drawing>
      </w:r>
    </w:p>
    <w:p w14:paraId="40A31793" w14:textId="77777777" w:rsidR="002D2050" w:rsidRDefault="002D2050"/>
    <w:p w14:paraId="724769B0" w14:textId="38AE7DDF" w:rsidR="002D2050" w:rsidRDefault="002D2050">
      <w:r>
        <w:br w:type="page"/>
      </w:r>
    </w:p>
    <w:p w14:paraId="191FB472" w14:textId="77777777" w:rsidR="002D2050" w:rsidRDefault="002D2050"/>
    <w:p w14:paraId="26D92C8D" w14:textId="77777777" w:rsidR="009874D5" w:rsidRDefault="009874D5" w:rsidP="009874D5">
      <w:pPr>
        <w:pStyle w:val="Heading2"/>
      </w:pPr>
    </w:p>
    <w:p w14:paraId="2C45476A" w14:textId="77777777" w:rsidR="009874D5" w:rsidRPr="009874D5" w:rsidRDefault="009874D5" w:rsidP="009874D5"/>
    <w:p w14:paraId="17428A07" w14:textId="77777777" w:rsidR="009874D5" w:rsidRPr="009874D5" w:rsidRDefault="009874D5" w:rsidP="009874D5"/>
    <w:p w14:paraId="534DA43F" w14:textId="77777777" w:rsidR="009874D5" w:rsidRPr="009874D5" w:rsidRDefault="009874D5" w:rsidP="009874D5"/>
    <w:p w14:paraId="5724D8CB" w14:textId="55D07CFD" w:rsidR="009874D5" w:rsidRDefault="009874D5" w:rsidP="009874D5">
      <w:pPr>
        <w:jc w:val="center"/>
        <w:rPr>
          <w:rFonts w:eastAsiaTheme="majorEastAsia" w:cstheme="majorBidi"/>
          <w:i/>
          <w:color w:val="009095" w:themeColor="accent2" w:themeShade="BF"/>
          <w:sz w:val="42"/>
          <w:szCs w:val="26"/>
        </w:rPr>
      </w:pPr>
      <w:r>
        <w:rPr>
          <w:rFonts w:eastAsiaTheme="majorEastAsia" w:cstheme="majorBidi"/>
          <w:i/>
          <w:color w:val="009095" w:themeColor="accent2" w:themeShade="BF"/>
          <w:sz w:val="42"/>
          <w:szCs w:val="26"/>
        </w:rPr>
        <w:t xml:space="preserve">Challenges faced during implementation of Pipelined </w:t>
      </w:r>
      <w:proofErr w:type="gramStart"/>
      <w:r>
        <w:rPr>
          <w:rFonts w:eastAsiaTheme="majorEastAsia" w:cstheme="majorBidi"/>
          <w:i/>
          <w:color w:val="009095" w:themeColor="accent2" w:themeShade="BF"/>
          <w:sz w:val="42"/>
          <w:szCs w:val="26"/>
        </w:rPr>
        <w:t>Architecture :</w:t>
      </w:r>
      <w:proofErr w:type="gramEnd"/>
    </w:p>
    <w:p w14:paraId="2F1722CD" w14:textId="77777777" w:rsidR="009874D5" w:rsidRDefault="009874D5" w:rsidP="009874D5"/>
    <w:p w14:paraId="42E37C2D" w14:textId="77777777" w:rsidR="002D2050" w:rsidRDefault="002D2050" w:rsidP="009874D5"/>
    <w:p w14:paraId="5660464C" w14:textId="77777777" w:rsidR="002D2050" w:rsidRDefault="002D2050" w:rsidP="009874D5"/>
    <w:p w14:paraId="2B61AAE6" w14:textId="77777777" w:rsidR="002D2050" w:rsidRDefault="002D2050" w:rsidP="009874D5"/>
    <w:p w14:paraId="7FC82F47" w14:textId="3656069F" w:rsidR="002D2050" w:rsidRDefault="002D2050" w:rsidP="002D2050">
      <w:pPr>
        <w:pStyle w:val="ListParagraph"/>
        <w:numPr>
          <w:ilvl w:val="0"/>
          <w:numId w:val="4"/>
        </w:numPr>
      </w:pPr>
      <w:r>
        <w:t xml:space="preserve">PC </w:t>
      </w:r>
      <w:proofErr w:type="spellStart"/>
      <w:r>
        <w:t>Updation</w:t>
      </w:r>
      <w:proofErr w:type="spellEnd"/>
    </w:p>
    <w:p w14:paraId="109043F0" w14:textId="0694DA1F" w:rsidR="002D2050" w:rsidRDefault="002D2050" w:rsidP="002D2050">
      <w:pPr>
        <w:ind w:left="360"/>
      </w:pPr>
    </w:p>
    <w:p w14:paraId="5BB39847" w14:textId="1B1DC56E" w:rsidR="002D2050" w:rsidRDefault="002D2050" w:rsidP="002D2050">
      <w:pPr>
        <w:ind w:left="360"/>
      </w:pPr>
      <w:r>
        <w:t xml:space="preserve">Since </w:t>
      </w:r>
      <w:proofErr w:type="gramStart"/>
      <w:r>
        <w:t>pc</w:t>
      </w:r>
      <w:proofErr w:type="gramEnd"/>
      <w:r>
        <w:t xml:space="preserve"> update was not happening as expected upon using a 2 modular approach, hence we split fetch into two Verilog modules. One becomes the select pc module and one becomes the general fetch module. Th output of select is connected to input of fetch via the wrapper unit.</w:t>
      </w:r>
    </w:p>
    <w:p w14:paraId="08B083CE" w14:textId="77777777" w:rsidR="002D2050" w:rsidRDefault="002D2050" w:rsidP="002D2050">
      <w:pPr>
        <w:ind w:left="360"/>
      </w:pPr>
    </w:p>
    <w:p w14:paraId="50EC9EFC" w14:textId="77777777" w:rsidR="002D2050" w:rsidRDefault="002D2050" w:rsidP="002D2050">
      <w:pPr>
        <w:ind w:left="360"/>
      </w:pPr>
    </w:p>
    <w:p w14:paraId="1E292865" w14:textId="3874C4D0" w:rsidR="002D2050" w:rsidRDefault="002D2050" w:rsidP="002D2050">
      <w:pPr>
        <w:pStyle w:val="ListParagraph"/>
        <w:numPr>
          <w:ilvl w:val="0"/>
          <w:numId w:val="4"/>
        </w:numPr>
      </w:pPr>
      <w:r>
        <w:t xml:space="preserve">Handling hazards </w:t>
      </w:r>
    </w:p>
    <w:p w14:paraId="463A219A" w14:textId="77777777" w:rsidR="002D2050" w:rsidRDefault="002D2050" w:rsidP="002D2050"/>
    <w:p w14:paraId="05B5F1F4" w14:textId="3ACE3830" w:rsidR="002D2050" w:rsidRDefault="002D2050" w:rsidP="002D2050">
      <w:pPr>
        <w:ind w:left="360"/>
      </w:pPr>
      <w:r>
        <w:t>In setting the control signals of forward and bubble for various modules we were making a conceptual glitch, which became known to us after a lot of testing. Setting these flags correctly and devising codes and working of them was challenging.</w:t>
      </w:r>
    </w:p>
    <w:p w14:paraId="18F8E55B" w14:textId="77777777" w:rsidR="002D2050" w:rsidRDefault="002D2050" w:rsidP="002D2050"/>
    <w:p w14:paraId="60637B6A" w14:textId="77777777" w:rsidR="002D2050" w:rsidRPr="009874D5" w:rsidRDefault="002D2050" w:rsidP="002D2050"/>
    <w:sectPr w:rsidR="002D2050" w:rsidRPr="009874D5" w:rsidSect="00F4134E">
      <w:footerReference w:type="even" r:id="rId23"/>
      <w:footerReference w:type="default" r:id="rId24"/>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7125C" w14:textId="77777777" w:rsidR="00F4134E" w:rsidRDefault="00F4134E" w:rsidP="001205A1">
      <w:r>
        <w:separator/>
      </w:r>
    </w:p>
  </w:endnote>
  <w:endnote w:type="continuationSeparator" w:id="0">
    <w:p w14:paraId="083E042A" w14:textId="77777777" w:rsidR="00F4134E" w:rsidRDefault="00F4134E"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04B55AB3"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3C652506"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29C09B97"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3D620CC2" w14:textId="77777777" w:rsidTr="005F4F46">
      <w:tc>
        <w:tcPr>
          <w:tcW w:w="5395" w:type="dxa"/>
        </w:tcPr>
        <w:p w14:paraId="5D1DA966" w14:textId="77777777" w:rsidR="001205A1" w:rsidRPr="001205A1" w:rsidRDefault="00000000" w:rsidP="00C66528">
          <w:pPr>
            <w:pStyle w:val="Footer"/>
          </w:pPr>
          <w:sdt>
            <w:sdtPr>
              <w:rPr>
                <w:color w:val="7F7F7F" w:themeColor="text1" w:themeTint="80"/>
              </w:rPr>
              <w:id w:val="-94713725"/>
              <w:temporary/>
              <w:showingPlcHdr/>
              <w15:appearance w15:val="hidden"/>
            </w:sdtPr>
            <w:sdtContent>
              <w:r w:rsidR="00C66528" w:rsidRPr="00FC49AE">
                <w:t>REPORT TITLE</w:t>
              </w:r>
            </w:sdtContent>
          </w:sdt>
        </w:p>
      </w:tc>
      <w:tc>
        <w:tcPr>
          <w:tcW w:w="5395" w:type="dxa"/>
        </w:tcPr>
        <w:p w14:paraId="55F89B13" w14:textId="77777777" w:rsidR="001205A1" w:rsidRPr="001205A1" w:rsidRDefault="001205A1" w:rsidP="001205A1">
          <w:pPr>
            <w:pStyle w:val="Footer"/>
          </w:pPr>
          <w:r w:rsidRPr="001205A1">
            <w:t xml:space="preserve">   </w:t>
          </w:r>
        </w:p>
      </w:tc>
    </w:tr>
  </w:tbl>
  <w:p w14:paraId="759034AE"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2A822" w14:textId="77777777" w:rsidR="00F4134E" w:rsidRDefault="00F4134E" w:rsidP="001205A1">
      <w:r>
        <w:separator/>
      </w:r>
    </w:p>
  </w:footnote>
  <w:footnote w:type="continuationSeparator" w:id="0">
    <w:p w14:paraId="581FDF89" w14:textId="77777777" w:rsidR="00F4134E" w:rsidRDefault="00F4134E"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90CE8"/>
    <w:multiLevelType w:val="hybridMultilevel"/>
    <w:tmpl w:val="9E6CFE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3554C0"/>
    <w:multiLevelType w:val="hybridMultilevel"/>
    <w:tmpl w:val="2DF2E690"/>
    <w:lvl w:ilvl="0" w:tplc="ADE4869E">
      <w:start w:val="1"/>
      <w:numFmt w:val="bullet"/>
      <w:lvlText w:val="•"/>
      <w:lvlJc w:val="left"/>
      <w:pPr>
        <w:tabs>
          <w:tab w:val="num" w:pos="720"/>
        </w:tabs>
        <w:ind w:left="720" w:hanging="360"/>
      </w:pPr>
      <w:rPr>
        <w:rFonts w:ascii="Arial" w:hAnsi="Arial" w:hint="default"/>
      </w:rPr>
    </w:lvl>
    <w:lvl w:ilvl="1" w:tplc="E98EA9DA" w:tentative="1">
      <w:start w:val="1"/>
      <w:numFmt w:val="bullet"/>
      <w:lvlText w:val="•"/>
      <w:lvlJc w:val="left"/>
      <w:pPr>
        <w:tabs>
          <w:tab w:val="num" w:pos="1440"/>
        </w:tabs>
        <w:ind w:left="1440" w:hanging="360"/>
      </w:pPr>
      <w:rPr>
        <w:rFonts w:ascii="Arial" w:hAnsi="Arial" w:hint="default"/>
      </w:rPr>
    </w:lvl>
    <w:lvl w:ilvl="2" w:tplc="93521B7A" w:tentative="1">
      <w:start w:val="1"/>
      <w:numFmt w:val="bullet"/>
      <w:lvlText w:val="•"/>
      <w:lvlJc w:val="left"/>
      <w:pPr>
        <w:tabs>
          <w:tab w:val="num" w:pos="2160"/>
        </w:tabs>
        <w:ind w:left="2160" w:hanging="360"/>
      </w:pPr>
      <w:rPr>
        <w:rFonts w:ascii="Arial" w:hAnsi="Arial" w:hint="default"/>
      </w:rPr>
    </w:lvl>
    <w:lvl w:ilvl="3" w:tplc="7AD6FCEE" w:tentative="1">
      <w:start w:val="1"/>
      <w:numFmt w:val="bullet"/>
      <w:lvlText w:val="•"/>
      <w:lvlJc w:val="left"/>
      <w:pPr>
        <w:tabs>
          <w:tab w:val="num" w:pos="2880"/>
        </w:tabs>
        <w:ind w:left="2880" w:hanging="360"/>
      </w:pPr>
      <w:rPr>
        <w:rFonts w:ascii="Arial" w:hAnsi="Arial" w:hint="default"/>
      </w:rPr>
    </w:lvl>
    <w:lvl w:ilvl="4" w:tplc="ECE80718" w:tentative="1">
      <w:start w:val="1"/>
      <w:numFmt w:val="bullet"/>
      <w:lvlText w:val="•"/>
      <w:lvlJc w:val="left"/>
      <w:pPr>
        <w:tabs>
          <w:tab w:val="num" w:pos="3600"/>
        </w:tabs>
        <w:ind w:left="3600" w:hanging="360"/>
      </w:pPr>
      <w:rPr>
        <w:rFonts w:ascii="Arial" w:hAnsi="Arial" w:hint="default"/>
      </w:rPr>
    </w:lvl>
    <w:lvl w:ilvl="5" w:tplc="783AEC36" w:tentative="1">
      <w:start w:val="1"/>
      <w:numFmt w:val="bullet"/>
      <w:lvlText w:val="•"/>
      <w:lvlJc w:val="left"/>
      <w:pPr>
        <w:tabs>
          <w:tab w:val="num" w:pos="4320"/>
        </w:tabs>
        <w:ind w:left="4320" w:hanging="360"/>
      </w:pPr>
      <w:rPr>
        <w:rFonts w:ascii="Arial" w:hAnsi="Arial" w:hint="default"/>
      </w:rPr>
    </w:lvl>
    <w:lvl w:ilvl="6" w:tplc="96941016" w:tentative="1">
      <w:start w:val="1"/>
      <w:numFmt w:val="bullet"/>
      <w:lvlText w:val="•"/>
      <w:lvlJc w:val="left"/>
      <w:pPr>
        <w:tabs>
          <w:tab w:val="num" w:pos="5040"/>
        </w:tabs>
        <w:ind w:left="5040" w:hanging="360"/>
      </w:pPr>
      <w:rPr>
        <w:rFonts w:ascii="Arial" w:hAnsi="Arial" w:hint="default"/>
      </w:rPr>
    </w:lvl>
    <w:lvl w:ilvl="7" w:tplc="95704E8E" w:tentative="1">
      <w:start w:val="1"/>
      <w:numFmt w:val="bullet"/>
      <w:lvlText w:val="•"/>
      <w:lvlJc w:val="left"/>
      <w:pPr>
        <w:tabs>
          <w:tab w:val="num" w:pos="5760"/>
        </w:tabs>
        <w:ind w:left="5760" w:hanging="360"/>
      </w:pPr>
      <w:rPr>
        <w:rFonts w:ascii="Arial" w:hAnsi="Arial" w:hint="default"/>
      </w:rPr>
    </w:lvl>
    <w:lvl w:ilvl="8" w:tplc="02326EE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29D0DEB"/>
    <w:multiLevelType w:val="hybridMultilevel"/>
    <w:tmpl w:val="CBBC9E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49B3CB4"/>
    <w:multiLevelType w:val="hybridMultilevel"/>
    <w:tmpl w:val="7182177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8763848">
    <w:abstractNumId w:val="2"/>
  </w:num>
  <w:num w:numId="2" w16cid:durableId="53166963">
    <w:abstractNumId w:val="1"/>
  </w:num>
  <w:num w:numId="3" w16cid:durableId="1823500203">
    <w:abstractNumId w:val="0"/>
  </w:num>
  <w:num w:numId="4" w16cid:durableId="9415690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AB5"/>
    <w:rsid w:val="0000795D"/>
    <w:rsid w:val="000B4AB5"/>
    <w:rsid w:val="000B7B8A"/>
    <w:rsid w:val="000C4ED1"/>
    <w:rsid w:val="000F235C"/>
    <w:rsid w:val="001205A1"/>
    <w:rsid w:val="00142538"/>
    <w:rsid w:val="00154D3B"/>
    <w:rsid w:val="00234E47"/>
    <w:rsid w:val="002877E8"/>
    <w:rsid w:val="002D2050"/>
    <w:rsid w:val="002E7C4E"/>
    <w:rsid w:val="0031055C"/>
    <w:rsid w:val="00371EE1"/>
    <w:rsid w:val="003A798E"/>
    <w:rsid w:val="00401DCE"/>
    <w:rsid w:val="00425A99"/>
    <w:rsid w:val="005E6B25"/>
    <w:rsid w:val="005F4F46"/>
    <w:rsid w:val="006829C0"/>
    <w:rsid w:val="006C60E6"/>
    <w:rsid w:val="006F508F"/>
    <w:rsid w:val="007B0740"/>
    <w:rsid w:val="007B45D4"/>
    <w:rsid w:val="007C1BAB"/>
    <w:rsid w:val="008F55A3"/>
    <w:rsid w:val="009874D5"/>
    <w:rsid w:val="009C6907"/>
    <w:rsid w:val="00A15CF7"/>
    <w:rsid w:val="00A24793"/>
    <w:rsid w:val="00A81248"/>
    <w:rsid w:val="00B25DE9"/>
    <w:rsid w:val="00C0013E"/>
    <w:rsid w:val="00C25986"/>
    <w:rsid w:val="00C325F7"/>
    <w:rsid w:val="00C66528"/>
    <w:rsid w:val="00C915F0"/>
    <w:rsid w:val="00DF5811"/>
    <w:rsid w:val="00F4134E"/>
    <w:rsid w:val="00FB0912"/>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B852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0B4A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3437490">
      <w:bodyDiv w:val="1"/>
      <w:marLeft w:val="0"/>
      <w:marRight w:val="0"/>
      <w:marTop w:val="0"/>
      <w:marBottom w:val="0"/>
      <w:divBdr>
        <w:top w:val="none" w:sz="0" w:space="0" w:color="auto"/>
        <w:left w:val="none" w:sz="0" w:space="0" w:color="auto"/>
        <w:bottom w:val="none" w:sz="0" w:space="0" w:color="auto"/>
        <w:right w:val="none" w:sz="0" w:space="0" w:color="auto"/>
      </w:divBdr>
      <w:divsChild>
        <w:div w:id="1713075047">
          <w:marLeft w:val="144"/>
          <w:marRight w:val="0"/>
          <w:marTop w:val="240"/>
          <w:marBottom w:val="40"/>
          <w:divBdr>
            <w:top w:val="none" w:sz="0" w:space="0" w:color="auto"/>
            <w:left w:val="none" w:sz="0" w:space="0" w:color="auto"/>
            <w:bottom w:val="none" w:sz="0" w:space="0" w:color="auto"/>
            <w:right w:val="none" w:sz="0" w:space="0" w:color="auto"/>
          </w:divBdr>
        </w:div>
        <w:div w:id="1965497495">
          <w:marLeft w:val="144"/>
          <w:marRight w:val="0"/>
          <w:marTop w:val="240"/>
          <w:marBottom w:val="40"/>
          <w:divBdr>
            <w:top w:val="none" w:sz="0" w:space="0" w:color="auto"/>
            <w:left w:val="none" w:sz="0" w:space="0" w:color="auto"/>
            <w:bottom w:val="none" w:sz="0" w:space="0" w:color="auto"/>
            <w:right w:val="none" w:sz="0" w:space="0" w:color="auto"/>
          </w:divBdr>
        </w:div>
        <w:div w:id="1375082517">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hd\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docProps/app.xml><?xml version="1.0" encoding="utf-8"?>
<Properties xmlns="http://schemas.openxmlformats.org/officeDocument/2006/extended-properties" xmlns:vt="http://schemas.openxmlformats.org/officeDocument/2006/docPropsVTypes">
  <Template>Jazzy student report.dotx</Template>
  <TotalTime>0</TotalTime>
  <Pages>11</Pages>
  <Words>639</Words>
  <Characters>3647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2024-03-07T02:58:00Z</dcterms:created>
  <dcterms:modified xsi:type="dcterms:W3CDTF">2024-03-07T22:17:00Z</dcterms:modified>
</cp:coreProperties>
</file>